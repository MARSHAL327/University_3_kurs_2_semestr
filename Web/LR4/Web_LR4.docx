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6FC" w:rsidRDefault="00EA6316" w:rsidP="00EA6316">
      <w:pPr>
        <w:pStyle w:val="1"/>
      </w:pPr>
      <w:r>
        <w:t>ЛАБОРАТОРНАЯ РАБОТА №11 «Исследование возможностей асинхронного взаимодействия с сервером. Технология AJAX»</w:t>
      </w:r>
    </w:p>
    <w:p w:rsidR="00EA6316" w:rsidRPr="00EA6316" w:rsidRDefault="00EA6316" w:rsidP="00EA6316"/>
    <w:p w:rsidR="00B73F11" w:rsidRDefault="00B73F11" w:rsidP="00B73F11">
      <w:pPr>
        <w:pStyle w:val="2"/>
        <w:ind w:left="709" w:firstLine="0"/>
      </w:pPr>
      <w:r>
        <w:t>Цель работы</w:t>
      </w:r>
    </w:p>
    <w:p w:rsidR="009066FC" w:rsidRDefault="00EA6316" w:rsidP="00B73F11">
      <w:r>
        <w:t>Исследовать возможности асинхронного обмена данными с сервером, изучить принципы асинхронной работы с сервером, приобрести практические навыки использования технологии AJAX для организации отправки данных на сервер и получения данных без полной перезагрузки страницы</w:t>
      </w:r>
    </w:p>
    <w:p w:rsidR="00EA6316" w:rsidRDefault="00EA6316" w:rsidP="00B73F11"/>
    <w:p w:rsidR="00B73F11" w:rsidRDefault="00B73F11" w:rsidP="00607286">
      <w:pPr>
        <w:pStyle w:val="2"/>
        <w:ind w:firstLine="133"/>
      </w:pPr>
      <w:r>
        <w:t>Порядок выполнения работы</w:t>
      </w:r>
    </w:p>
    <w:p w:rsidR="009A2660" w:rsidRDefault="009A2660" w:rsidP="009066FC">
      <w:r>
        <w:t xml:space="preserve">1. На странице «Регистрация пользователя» реализовать проверку занятости логина без перезагрузки страницы (использовать событие </w:t>
      </w:r>
      <w:proofErr w:type="spellStart"/>
      <w:r>
        <w:t>onBlur</w:t>
      </w:r>
      <w:proofErr w:type="spellEnd"/>
      <w:r>
        <w:t xml:space="preserve"> или кнопку «Проверить занятость»). Использовать для отправки данных на сервер метод и формат данных, указанный в колонке «Задание №1» таблицы 4.3 в соотв</w:t>
      </w:r>
      <w:r>
        <w:t xml:space="preserve">етствии с вариантом задания. </w:t>
      </w:r>
    </w:p>
    <w:p w:rsidR="009A2660" w:rsidRDefault="009A2660" w:rsidP="009066FC">
      <w:r>
        <w:t xml:space="preserve">2. Реализовать возможность комментирования записей блога для авторизированных пользователей сайта. В случае, если пользователь авторизирован отображать после каждой записи блога кнопку или ссылку «Добавить комментарий». При нажатии кнопки/ссылки отображать модальное окно (реализовать с </w:t>
      </w:r>
      <w:proofErr w:type="spellStart"/>
      <w:r>
        <w:t>использванием</w:t>
      </w:r>
      <w:proofErr w:type="spellEnd"/>
      <w:r>
        <w:t xml:space="preserve">, например, с использованием абсолютно </w:t>
      </w:r>
      <w:proofErr w:type="spellStart"/>
      <w:r>
        <w:t>спозиционированного</w:t>
      </w:r>
      <w:proofErr w:type="spellEnd"/>
      <w:r>
        <w:t xml:space="preserve"> блока </w:t>
      </w:r>
      <w:proofErr w:type="spellStart"/>
      <w:r>
        <w:t>div</w:t>
      </w:r>
      <w:proofErr w:type="spellEnd"/>
      <w:r>
        <w:t xml:space="preserve">), содержащее поле ввода текста комментария и кнопку «Отправить». Реализовать отправку комментария на сервер и его отображение (дата и время, автор, текст комментария) под записью блога (или под уже существующими комментариями данной записи) без полной перезагрузки страницы. Комментарии хранить в специально разработанной таблице базы данных. Использовать для отправки данных на сервер метод и формат данных, указанный в колонке «Задание №2» таблицы 4.3 в соответствии с вариантом задания. </w:t>
      </w:r>
    </w:p>
    <w:p w:rsidR="009066FC" w:rsidRDefault="009A2660" w:rsidP="009066FC">
      <w:r>
        <w:lastRenderedPageBreak/>
        <w:t>3. В зоне администратора реализовать возможность редактирования записей блога. Отображать возле каждой записи блога кнопку или ссылку «Изменить». При нажатии кнопки/ссылки отображать окно (</w:t>
      </w:r>
      <w:proofErr w:type="spellStart"/>
      <w:r>
        <w:t>div</w:t>
      </w:r>
      <w:proofErr w:type="spellEnd"/>
      <w:r>
        <w:t>), содержащее поле ввода с темой записи блога и поле ввода с текстом записи блога для редактирования, а также кнопку/ссылку «Сохранить изменения». Реализовать отправку данных и их отображение без полной перезагрузки страницы. Использовать для отправки данных на сервер метод и формат данных, указанный в колонке «Задание №3» таблицы 4.3 в соответствии с вариантом задания.</w:t>
      </w:r>
    </w:p>
    <w:p w:rsidR="009A2660" w:rsidRPr="009066FC" w:rsidRDefault="009A2660" w:rsidP="009066FC"/>
    <w:p w:rsidR="003C42CF" w:rsidRDefault="003C42CF" w:rsidP="00291E3E">
      <w:pPr>
        <w:pStyle w:val="2"/>
        <w:ind w:firstLine="133"/>
      </w:pPr>
      <w:r>
        <w:t>Ход работы</w:t>
      </w:r>
    </w:p>
    <w:p w:rsidR="006A47AC" w:rsidRDefault="003E108C" w:rsidP="009669D3">
      <w:pPr>
        <w:pStyle w:val="3"/>
        <w:ind w:left="0" w:firstLine="709"/>
      </w:pPr>
      <w:r>
        <w:t>На рисунке 4.1 представлена ошибка, которая возникает, когда пользователь вводит логин</w:t>
      </w:r>
      <w:r w:rsidR="00EA6316">
        <w:t>, который уже существует</w:t>
      </w:r>
    </w:p>
    <w:p w:rsidR="009669D3" w:rsidRDefault="00EA6316" w:rsidP="00616732">
      <w:pPr>
        <w:jc w:val="center"/>
      </w:pPr>
      <w:r w:rsidRPr="00EA6316">
        <w:drawing>
          <wp:inline distT="0" distB="0" distL="0" distR="0" wp14:anchorId="5C4C725C" wp14:editId="2D4424C4">
            <wp:extent cx="5462547" cy="20659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307" cy="20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CD" w:rsidRPr="00D309CD" w:rsidRDefault="00EA6316" w:rsidP="00D309CD">
      <w:pPr>
        <w:jc w:val="center"/>
      </w:pPr>
      <w:r>
        <w:t>Рисунок 4</w:t>
      </w:r>
      <w:r w:rsidR="00D309CD">
        <w:t xml:space="preserve">.1 – </w:t>
      </w:r>
      <w:r>
        <w:t>Ошибка при вводе существующего логина</w:t>
      </w:r>
    </w:p>
    <w:p w:rsidR="009669D3" w:rsidRPr="009669D3" w:rsidRDefault="009669D3" w:rsidP="009669D3"/>
    <w:p w:rsidR="006A47AC" w:rsidRDefault="00EA7239" w:rsidP="00254D44">
      <w:pPr>
        <w:pStyle w:val="3"/>
        <w:ind w:left="0" w:firstLine="709"/>
      </w:pPr>
      <w:r>
        <w:lastRenderedPageBreak/>
        <w:t xml:space="preserve">Если пользователь не авторизован он увидит сообщение, </w:t>
      </w:r>
      <w:r w:rsidR="00153896">
        <w:t>представленное на рисунке 4</w:t>
      </w:r>
      <w:r>
        <w:t xml:space="preserve">.2. </w:t>
      </w:r>
      <w:r w:rsidR="00097F01">
        <w:t>При входе пользователь увидит кнопку «добавить комментарий» (Р</w:t>
      </w:r>
      <w:r w:rsidR="00153896">
        <w:t>исунок 4</w:t>
      </w:r>
      <w:r w:rsidR="00097F01">
        <w:t>.3). Нажав на неё появится модально окно (Рисунок</w:t>
      </w:r>
      <w:r w:rsidR="00153896">
        <w:t xml:space="preserve"> 4</w:t>
      </w:r>
      <w:r w:rsidR="00097F01">
        <w:t>.4). После отправки данных пользователь сможет увидеть добавленный комментарий (Рисуно</w:t>
      </w:r>
      <w:r w:rsidR="00153896">
        <w:t>к 4</w:t>
      </w:r>
      <w:r w:rsidR="00097F01">
        <w:t>.5)</w:t>
      </w:r>
    </w:p>
    <w:p w:rsidR="00F26365" w:rsidRDefault="00EA7239" w:rsidP="00F26365">
      <w:pPr>
        <w:jc w:val="center"/>
      </w:pPr>
      <w:r w:rsidRPr="00EA7239">
        <w:drawing>
          <wp:inline distT="0" distB="0" distL="0" distR="0" wp14:anchorId="7C215CC4" wp14:editId="38B9AF85">
            <wp:extent cx="4627660" cy="2388278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049" cy="23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65" w:rsidRDefault="00153896" w:rsidP="00F26365">
      <w:pPr>
        <w:jc w:val="center"/>
      </w:pPr>
      <w:r>
        <w:t>Рисунок 4</w:t>
      </w:r>
      <w:r w:rsidR="00097F01">
        <w:t>.2</w:t>
      </w:r>
      <w:r w:rsidR="00F26365">
        <w:t xml:space="preserve"> – </w:t>
      </w:r>
      <w:r w:rsidR="00097F01">
        <w:t>Сообщение о необходимости входа</w:t>
      </w:r>
    </w:p>
    <w:p w:rsidR="00097F01" w:rsidRPr="00F26365" w:rsidRDefault="00097F01" w:rsidP="00F26365">
      <w:pPr>
        <w:jc w:val="center"/>
      </w:pPr>
      <w:r w:rsidRPr="00097F01">
        <w:drawing>
          <wp:inline distT="0" distB="0" distL="0" distR="0" wp14:anchorId="070421D4" wp14:editId="336684D5">
            <wp:extent cx="4579951" cy="24630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3943" cy="24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01" w:rsidRDefault="00153896" w:rsidP="00097F01">
      <w:pPr>
        <w:jc w:val="center"/>
      </w:pPr>
      <w:r>
        <w:t>Рисунок 4</w:t>
      </w:r>
      <w:r w:rsidR="00097F01">
        <w:t>.3</w:t>
      </w:r>
      <w:r w:rsidR="00097F01">
        <w:t xml:space="preserve"> – </w:t>
      </w:r>
      <w:r w:rsidR="00097F01">
        <w:t>Кнопка «Добавить комментарий»</w:t>
      </w:r>
    </w:p>
    <w:p w:rsidR="00097F01" w:rsidRDefault="00097F01" w:rsidP="00097F01">
      <w:pPr>
        <w:spacing w:line="259" w:lineRule="auto"/>
        <w:contextualSpacing w:val="0"/>
        <w:jc w:val="center"/>
      </w:pPr>
      <w:r w:rsidRPr="00097F01">
        <w:drawing>
          <wp:inline distT="0" distB="0" distL="0" distR="0" wp14:anchorId="614DF490" wp14:editId="7F04933A">
            <wp:extent cx="3220278" cy="14540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0320" cy="14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01" w:rsidRDefault="00153896" w:rsidP="00097F01">
      <w:pPr>
        <w:jc w:val="center"/>
      </w:pPr>
      <w:r>
        <w:t>Рисунок 4</w:t>
      </w:r>
      <w:r w:rsidR="00097F01">
        <w:t>.</w:t>
      </w:r>
      <w:r w:rsidR="00097F01">
        <w:t>4</w:t>
      </w:r>
      <w:r w:rsidR="00097F01">
        <w:t xml:space="preserve"> – </w:t>
      </w:r>
      <w:r w:rsidR="00097F01">
        <w:t>Модально окно</w:t>
      </w:r>
    </w:p>
    <w:p w:rsidR="00097F01" w:rsidRDefault="00097F01" w:rsidP="00097F01">
      <w:pPr>
        <w:jc w:val="center"/>
      </w:pPr>
      <w:r w:rsidRPr="00097F01">
        <w:lastRenderedPageBreak/>
        <w:drawing>
          <wp:inline distT="0" distB="0" distL="0" distR="0" wp14:anchorId="4B227C86" wp14:editId="53AC8355">
            <wp:extent cx="5247861" cy="12088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237" cy="12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01" w:rsidRDefault="00097F01" w:rsidP="00097F01">
      <w:pPr>
        <w:jc w:val="center"/>
      </w:pPr>
      <w:r>
        <w:t>Р</w:t>
      </w:r>
      <w:r w:rsidR="00153896">
        <w:t>исунок 4</w:t>
      </w:r>
      <w:r>
        <w:t>.5 – Добавленный комментарий</w:t>
      </w:r>
    </w:p>
    <w:p w:rsidR="005A6998" w:rsidRPr="00153896" w:rsidRDefault="005A6998" w:rsidP="00097F01">
      <w:pPr>
        <w:jc w:val="center"/>
        <w:rPr>
          <w:lang w:val="en-US"/>
        </w:rPr>
      </w:pPr>
    </w:p>
    <w:p w:rsidR="00326884" w:rsidRDefault="00153896" w:rsidP="00326884">
      <w:pPr>
        <w:pStyle w:val="3"/>
        <w:ind w:left="0" w:firstLine="709"/>
      </w:pPr>
      <w:r>
        <w:t xml:space="preserve">На рисунке 4.6 показана кнопка для редактирования записи блога. При клике на неё появится модально окно (Рисунок 4.7). </w:t>
      </w:r>
      <w:r w:rsidR="005A6998">
        <w:t>Кликнув на кнопку изменить тема записи и текст сообщения</w:t>
      </w:r>
      <w:r w:rsidR="00DB60DE">
        <w:t xml:space="preserve"> появится сообщение об успешном изменении </w:t>
      </w:r>
      <w:r w:rsidR="00DB60DE">
        <w:t>(Рисунок 4.8)</w:t>
      </w:r>
      <w:r w:rsidR="00DB60DE">
        <w:t>, а также</w:t>
      </w:r>
      <w:r w:rsidR="005A6998">
        <w:t xml:space="preserve"> </w:t>
      </w:r>
      <w:r w:rsidR="00DB60DE">
        <w:t>отобразятся введённые данные</w:t>
      </w:r>
      <w:r w:rsidR="00DB60DE">
        <w:t>(Р</w:t>
      </w:r>
      <w:r w:rsidR="00DB60DE">
        <w:t>исунок 4.9</w:t>
      </w:r>
      <w:r w:rsidR="00DB60DE">
        <w:t>)</w:t>
      </w:r>
      <w:r w:rsidR="005A6998">
        <w:t xml:space="preserve">. </w:t>
      </w:r>
    </w:p>
    <w:p w:rsidR="00326884" w:rsidRDefault="00153896" w:rsidP="00326884">
      <w:r w:rsidRPr="00153896">
        <w:drawing>
          <wp:inline distT="0" distB="0" distL="0" distR="0" wp14:anchorId="646E0EF3" wp14:editId="7B0E5572">
            <wp:extent cx="5518206" cy="152952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8592" cy="15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84" w:rsidRDefault="00326884" w:rsidP="00326884">
      <w:pPr>
        <w:jc w:val="center"/>
      </w:pPr>
      <w:r>
        <w:t>Р</w:t>
      </w:r>
      <w:r w:rsidR="00153896">
        <w:t>исунок 4.</w:t>
      </w:r>
      <w:r w:rsidR="00153896" w:rsidRPr="00153896">
        <w:t>6</w:t>
      </w:r>
      <w:r w:rsidR="0000734D">
        <w:t xml:space="preserve"> – </w:t>
      </w:r>
      <w:r w:rsidR="00153896">
        <w:t>Кнопка для редактирования записи блога</w:t>
      </w:r>
    </w:p>
    <w:p w:rsidR="005A6998" w:rsidRPr="00153896" w:rsidRDefault="005A6998" w:rsidP="00326884">
      <w:pPr>
        <w:jc w:val="center"/>
      </w:pPr>
    </w:p>
    <w:p w:rsidR="00986221" w:rsidRDefault="00153896" w:rsidP="00153896">
      <w:pPr>
        <w:jc w:val="center"/>
      </w:pPr>
      <w:r w:rsidRPr="00153896">
        <w:drawing>
          <wp:inline distT="0" distB="0" distL="0" distR="0" wp14:anchorId="1F1A8265" wp14:editId="6810AAF7">
            <wp:extent cx="3083545" cy="252056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280" cy="252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98" w:rsidRDefault="00153896" w:rsidP="005A6998">
      <w:pPr>
        <w:jc w:val="center"/>
      </w:pPr>
      <w:r>
        <w:t>Р</w:t>
      </w:r>
      <w:r>
        <w:t>исунок 4</w:t>
      </w:r>
      <w:r>
        <w:t>.</w:t>
      </w:r>
      <w:r>
        <w:t>7</w:t>
      </w:r>
      <w:r>
        <w:t xml:space="preserve"> – </w:t>
      </w:r>
      <w:r>
        <w:t xml:space="preserve">Модальное окно </w:t>
      </w:r>
      <w:r>
        <w:t>для редактирования записи блога</w:t>
      </w:r>
    </w:p>
    <w:p w:rsidR="005A6998" w:rsidRDefault="005A6998">
      <w:pPr>
        <w:spacing w:line="259" w:lineRule="auto"/>
        <w:ind w:firstLine="0"/>
        <w:contextualSpacing w:val="0"/>
        <w:jc w:val="left"/>
      </w:pPr>
      <w:r>
        <w:br w:type="page"/>
      </w:r>
    </w:p>
    <w:p w:rsidR="005A6998" w:rsidRDefault="008D55A1" w:rsidP="008D55A1">
      <w:pPr>
        <w:jc w:val="center"/>
      </w:pPr>
      <w:r w:rsidRPr="008D55A1">
        <w:lastRenderedPageBreak/>
        <w:drawing>
          <wp:inline distT="0" distB="0" distL="0" distR="0" wp14:anchorId="7BF5BD42" wp14:editId="1CB10449">
            <wp:extent cx="2968486" cy="178109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6236" cy="18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A1" w:rsidRDefault="008D55A1" w:rsidP="008D55A1">
      <w:pPr>
        <w:jc w:val="center"/>
      </w:pPr>
      <w:r>
        <w:t>Рисунок 4.</w:t>
      </w:r>
      <w:r w:rsidR="002023F4">
        <w:t>8</w:t>
      </w:r>
      <w:r>
        <w:t xml:space="preserve"> – </w:t>
      </w:r>
      <w:r>
        <w:t>Сообщение об успешном редактировании</w:t>
      </w:r>
    </w:p>
    <w:p w:rsidR="00DB60DE" w:rsidRDefault="00DB60DE" w:rsidP="008D55A1">
      <w:pPr>
        <w:jc w:val="center"/>
      </w:pPr>
    </w:p>
    <w:p w:rsidR="00DB60DE" w:rsidRDefault="00DB60DE" w:rsidP="008D55A1">
      <w:pPr>
        <w:jc w:val="center"/>
      </w:pPr>
      <w:r w:rsidRPr="00DB60DE">
        <w:drawing>
          <wp:inline distT="0" distB="0" distL="0" distR="0" wp14:anchorId="33707515" wp14:editId="40F4148B">
            <wp:extent cx="5422790" cy="14903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8014" cy="151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DE" w:rsidRDefault="00DB60DE" w:rsidP="00DB60DE">
      <w:pPr>
        <w:jc w:val="center"/>
      </w:pPr>
      <w:r>
        <w:t>Рисунок 4.</w:t>
      </w:r>
      <w:r>
        <w:t>9</w:t>
      </w:r>
      <w:r>
        <w:t xml:space="preserve"> – </w:t>
      </w:r>
      <w:r>
        <w:t>Отредактированные данные</w:t>
      </w:r>
    </w:p>
    <w:p w:rsidR="005A6998" w:rsidRPr="002023F4" w:rsidRDefault="005A6998" w:rsidP="00B112C6">
      <w:pPr>
        <w:ind w:firstLine="0"/>
      </w:pPr>
    </w:p>
    <w:p w:rsidR="000F5B20" w:rsidRDefault="005462B3" w:rsidP="000F5B20">
      <w:pPr>
        <w:pStyle w:val="1"/>
        <w:numPr>
          <w:ilvl w:val="0"/>
          <w:numId w:val="0"/>
        </w:numPr>
      </w:pPr>
      <w:r>
        <w:t>Вывод</w:t>
      </w:r>
    </w:p>
    <w:p w:rsidR="00B112C6" w:rsidRPr="00B112C6" w:rsidRDefault="00B112C6" w:rsidP="00B112C6"/>
    <w:p w:rsidR="000418D7" w:rsidRPr="000418D7" w:rsidRDefault="003E2CA9" w:rsidP="000418D7">
      <w:r>
        <w:t xml:space="preserve">В ходе выполнения данной лабораторной работы были исследованы </w:t>
      </w:r>
      <w:r w:rsidR="000418D7">
        <w:t>возможности асинхронного об</w:t>
      </w:r>
      <w:r w:rsidR="000418D7">
        <w:t>мена данными с сервером, изучены</w:t>
      </w:r>
      <w:r w:rsidR="000418D7">
        <w:t xml:space="preserve"> принципы асинхронн</w:t>
      </w:r>
      <w:r w:rsidR="000418D7">
        <w:t>ой работы с сервером, приобретены</w:t>
      </w:r>
      <w:r w:rsidR="000418D7">
        <w:t xml:space="preserve"> практические навыки использования технологии AJAX для организации отправки данных на сервер и получения данных без полной перезагрузки страницы</w:t>
      </w:r>
      <w:r w:rsidR="000418D7">
        <w:t xml:space="preserve">. Кроме этого реализован функционал проверки занятости логина, добавления комментария и редактирования записи без перезагрузки страницы с помощью технологии </w:t>
      </w:r>
      <w:r w:rsidR="000418D7">
        <w:rPr>
          <w:lang w:val="en-US"/>
        </w:rPr>
        <w:t>ajax</w:t>
      </w:r>
      <w:r w:rsidR="000418D7" w:rsidRPr="000418D7">
        <w:t>.</w:t>
      </w:r>
    </w:p>
    <w:p w:rsidR="009430D5" w:rsidRDefault="00016E5B" w:rsidP="000418D7">
      <w:r>
        <w:br w:type="page"/>
      </w:r>
    </w:p>
    <w:p w:rsidR="00C754EF" w:rsidRPr="008757DC" w:rsidRDefault="009430D5" w:rsidP="009430D5">
      <w:pPr>
        <w:pStyle w:val="1"/>
        <w:numPr>
          <w:ilvl w:val="0"/>
          <w:numId w:val="0"/>
        </w:numPr>
      </w:pPr>
      <w:r>
        <w:lastRenderedPageBreak/>
        <w:t>Приложение</w:t>
      </w:r>
      <w:r w:rsidRPr="008757DC">
        <w:t xml:space="preserve"> </w:t>
      </w:r>
      <w:r>
        <w:t>А</w:t>
      </w:r>
    </w:p>
    <w:p w:rsidR="008757DC" w:rsidRDefault="00AC211B" w:rsidP="00FD4471">
      <w:pPr>
        <w:rPr>
          <w:lang w:val="en-US"/>
        </w:rPr>
      </w:pPr>
      <w:r>
        <w:t>Файл</w:t>
      </w:r>
      <w:r w:rsidRPr="009066FC">
        <w:rPr>
          <w:lang w:val="en-US"/>
        </w:rPr>
        <w:t xml:space="preserve"> </w:t>
      </w:r>
      <w:r w:rsidR="00FD4471">
        <w:rPr>
          <w:lang w:val="en-US"/>
        </w:rPr>
        <w:t>public</w:t>
      </w:r>
      <w:r w:rsidR="008757DC">
        <w:rPr>
          <w:lang w:val="en-US"/>
        </w:rPr>
        <w:t>/</w:t>
      </w:r>
      <w:proofErr w:type="spellStart"/>
      <w:r w:rsidR="00FD4471">
        <w:rPr>
          <w:lang w:val="en-US"/>
        </w:rPr>
        <w:t>js</w:t>
      </w:r>
      <w:proofErr w:type="spellEnd"/>
      <w:r w:rsidRPr="009066FC">
        <w:rPr>
          <w:lang w:val="en-US"/>
        </w:rPr>
        <w:t>/</w:t>
      </w:r>
      <w:r w:rsidR="00FD4471">
        <w:rPr>
          <w:lang w:val="en-US"/>
        </w:rPr>
        <w:t>index.js</w:t>
      </w:r>
    </w:p>
    <w:p w:rsidR="00FD4471" w:rsidRPr="00FD4471" w:rsidRDefault="00FD4471" w:rsidP="00FD44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contextualSpacing w:val="0"/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// ============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Подменю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===========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showSubMenu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log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"Ok"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children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length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find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sub-menu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"display"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"grid"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return false;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hideSubMenu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children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length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find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sub-menu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"display"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"none"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return false;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// ============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Время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============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month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russianMonthName</w:t>
      </w:r>
      <w:proofErr w:type="spellEnd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[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январь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февраль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март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апрель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май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июнь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июль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август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сентябрь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октябрь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ноябрь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декабрь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drawTime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date 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h =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getHours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 =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getMinutes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 =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getSeconds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 &lt;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10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? s =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"0"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s : s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 &lt;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10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? m =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"0"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m : m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h &lt;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10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? h =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"0"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h : h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time.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innerHTML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`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${h}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${m}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${s} ${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getDate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()} ${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russianMonthName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getMonth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()]} ${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getFullYear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()}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`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timerId</w:t>
      </w:r>
      <w:proofErr w:type="spellEnd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setInterval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drawTime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1000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ready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pathname =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location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pathname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адрес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текущей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страницы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pathname =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pathname.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slice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pathname.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lastIndexOf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"/"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pathname.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drawTime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saveThisHistory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(pathname)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saveGlobalHistory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(pathname)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(pathname ===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"/history"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drawHistoryTable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"#menu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li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each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thisURL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children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first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thisURL.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href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=== pathname)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thisURL.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addClass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// =================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История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просмотра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================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saveThisHistory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(pathname)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sessionStorage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getItem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===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null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{}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sessionStorage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setItem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stringify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parse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sessionStorage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getItem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[pathname] ===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undefined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?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[pathname] =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[pathname]++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sessionStorage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setItem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stringify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saveGlobalHistory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(pathname)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localStorage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getItem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===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null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{}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localStorage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setItem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stringify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parse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localStorage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getItem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[pathname] ===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undefined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?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[pathname] =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[pathname]++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localStorage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setItem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stringify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Рисуем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таблицу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истории</w:t>
      </w:r>
      <w:r w:rsidRPr="00FD4471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drawHistoryTable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"#menu&gt;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li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each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link =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children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first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linkSrc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link.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href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history_table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children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()[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insertAdjacentHTML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afterend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`&lt;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tr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&gt;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  &lt;td&gt;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link.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text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()}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&lt;/td&gt;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  &lt;td&gt;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thisHistory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linkSrc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||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"0"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&lt;/td&gt;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  &lt;td&gt;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globalHistory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linkSrc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||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"0"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&lt;/td&gt;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&lt;/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tr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&gt;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`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drawActiveImg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idActiveImg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firstOpen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idActiveImg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&lt;=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prev-img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addClass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"disabled"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prev-img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removeClass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"disabled"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idActiveImg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&gt;=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14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next-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addClass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"disabled"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next-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removeClass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"disabled"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srcClickedImg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`.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foto_img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[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data-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-id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=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idActiveImg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]`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textClickedImg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`.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foto_img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[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data-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-id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=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idActiveImg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]`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"title"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num</w:t>
      </w:r>
      <w:proofErr w:type="spellEnd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-this-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text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idActiveImg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firstOpen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prop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srcClickedImg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&gt;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span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text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textClickedImg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&gt;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span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fadeOut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fadeOut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400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"swing"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prop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srcClickedImg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fadeIn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&gt;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span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text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textClickedImg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fadeIn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false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attachScript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(id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src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element =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createElement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"script"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element.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src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src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element.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id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id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getElementsByTagName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"head"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)[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appendChild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(element)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sendXHRRequset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(method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body 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null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new </w:t>
      </w:r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Promise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((resolve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reject)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XMLHttpRequest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open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(method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responseType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"text"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onload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()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status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&gt;=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400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reject(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response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resolve(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response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onerror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()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reject(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response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xhr.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send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(body)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sendFetchRequest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(method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body 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null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const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headers = {}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fetch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method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 method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body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 body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headers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 headers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then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((response)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response.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ok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response.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json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response.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json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catch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((error)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const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e 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Error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Что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-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то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пошло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не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так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data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error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formattingFormData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(_this)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formData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FormData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(_this[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error = []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supportedFormatsImg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[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"image/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"image/jpg"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"image/jpeg"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formData.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forEach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((item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typeof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item ===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"object"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supportedFormatsImg.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includes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item.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type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formData.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toString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item.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name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error.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push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Неверный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формат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файла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error.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swal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title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Ошибка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text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: error[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icon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"error"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return false;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return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formData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showModal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(modal =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modal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modal.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addClass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black-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addClass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hideModal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modal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removeClass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black-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removeClass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checkLogin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loginIsBusy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if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loginIsBusy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notification__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item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login</w:t>
      </w:r>
      <w:proofErr w:type="spellEnd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-busy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"display"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"block"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setTimeout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notification__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item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login</w:t>
      </w:r>
      <w:proofErr w:type="spellEnd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-busy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"display"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"none"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7000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$(</w:t>
      </w:r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ready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menu-item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mouseenter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showSubMenu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menu-item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mouseleave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hideSubMenu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next-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"click"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data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"active-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data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"active-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drawActiveImg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false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prev-img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"click"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data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"active-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drawActiveImg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false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data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"active-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- 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"click"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foto_img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data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-id"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data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"active-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drawActiveImg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activeImg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true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wrapper_album_img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toggleClass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"#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black_bg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, 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close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"click"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wrapper_album_img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toggleClass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admin-controller__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btn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"click"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admin-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controller__panel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toggleClass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"active"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edit-blog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"click"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blogID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parents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tr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data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"id"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showModal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blog-id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val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blogID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blog-comment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"click"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showModal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 xml:space="preserve">edit-blog-modal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form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"submit"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preventDefault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blogID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find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blog-id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val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"action"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method =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"method"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body =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formattingFormData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sendFetchRequest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(method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body)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then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((data)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swal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title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data.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title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icon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data.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icon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editedBlog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blog-edit-table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find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`</w:t>
      </w:r>
      <w:proofErr w:type="spellStart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tr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[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data-id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='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blogID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']`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editedBlog.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find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".blog-title"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text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data.blogTitle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editedBlog.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find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".blog-text"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text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data.blogText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hideModal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catch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((err)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swal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title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err.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title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icon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err.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icon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input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[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name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='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last_comment_num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']"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val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comments__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num</w:t>
      </w:r>
      <w:proofErr w:type="spellEnd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span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eq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(-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text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 xml:space="preserve">blog-comment-modal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form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"submit"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preventDefault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"action"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method =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attr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"method"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let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body =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formattingFormData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sendXHRRequset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(method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body)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    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then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((data)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hideModal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comments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append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(data)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catch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((err) =&gt;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swal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title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err.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title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icon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err.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icon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attachScript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(id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src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element =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createElement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"script"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element.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src</w:t>
      </w:r>
      <w:proofErr w:type="spellEnd"/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src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element.</w:t>
      </w:r>
      <w:r w:rsidRPr="00FD4471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id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id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getElementsByTagName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"head"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)[</w:t>
      </w:r>
      <w:r w:rsidRPr="00FD4471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appendChild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(element)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 xml:space="preserve">register-form 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input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[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name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='login']"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"blur"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function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(e) {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attachScript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"search-login"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"/user/</w:t>
      </w:r>
      <w:proofErr w:type="spellStart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checkLogin?login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="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$(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val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$(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".</w:t>
      </w:r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black-</w:t>
      </w:r>
      <w:proofErr w:type="spellStart"/>
      <w:r w:rsidRPr="00FD4471">
        <w:rPr>
          <w:rFonts w:ascii="JetBrains Mono" w:eastAsia="Times New Roman" w:hAnsi="JetBrains Mono" w:cs="Courier New"/>
          <w:color w:val="E8BF6A"/>
          <w:sz w:val="20"/>
          <w:szCs w:val="20"/>
          <w:lang w:val="en-US" w:eastAsia="ru-RU"/>
        </w:rPr>
        <w:t>bg</w:t>
      </w:r>
      <w:proofErr w:type="spellEnd"/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on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FD4471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"click"</w:t>
      </w:r>
      <w:r w:rsidRPr="00FD4471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D4471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hideModal</w:t>
      </w:r>
      <w:proofErr w:type="spellEnd"/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FD4471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})</w:t>
      </w:r>
    </w:p>
    <w:p w:rsidR="00FD4471" w:rsidRDefault="00FD4471" w:rsidP="00FD4471">
      <w:pPr>
        <w:ind w:firstLine="0"/>
        <w:rPr>
          <w:lang w:val="en-US"/>
        </w:rPr>
      </w:pPr>
    </w:p>
    <w:p w:rsidR="001F6E4E" w:rsidRDefault="001F6E4E" w:rsidP="001F6E4E">
      <w:pPr>
        <w:ind w:firstLine="0"/>
        <w:rPr>
          <w:lang w:val="en-US"/>
        </w:rPr>
      </w:pPr>
      <w:r>
        <w:t>Файл</w:t>
      </w:r>
      <w:r w:rsidRPr="009066FC">
        <w:rPr>
          <w:lang w:val="en-US"/>
        </w:rPr>
        <w:t xml:space="preserve"> </w:t>
      </w:r>
      <w:r>
        <w:rPr>
          <w:lang w:val="en-US"/>
        </w:rPr>
        <w:t>app</w:t>
      </w:r>
      <w:r>
        <w:rPr>
          <w:lang w:val="en-US"/>
        </w:rPr>
        <w:t>/</w:t>
      </w:r>
      <w:r>
        <w:rPr>
          <w:lang w:val="en-US"/>
        </w:rPr>
        <w:t>models</w:t>
      </w:r>
      <w:r w:rsidRPr="009066FC">
        <w:rPr>
          <w:lang w:val="en-US"/>
        </w:rPr>
        <w:t>/</w:t>
      </w:r>
      <w:proofErr w:type="spellStart"/>
      <w:r w:rsidRPr="001F6E4E">
        <w:rPr>
          <w:lang w:val="en-US"/>
        </w:rPr>
        <w:t>CommentsModel</w:t>
      </w:r>
      <w:r>
        <w:rPr>
          <w:lang w:val="en-US"/>
        </w:rPr>
        <w:t>.php</w:t>
      </w:r>
      <w:proofErr w:type="spellEnd"/>
    </w:p>
    <w:p w:rsidR="001F6E4E" w:rsidRPr="001F6E4E" w:rsidRDefault="001F6E4E" w:rsidP="001F6E4E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>
        <w:rPr>
          <w:rFonts w:ascii="JetBrains Mono" w:hAnsi="JetBrains Mono"/>
          <w:color w:val="CC7832"/>
          <w:shd w:val="clear" w:color="auto" w:fill="232525"/>
          <w:lang w:val="en-US"/>
        </w:rPr>
        <w:t>&lt;?</w:t>
      </w:r>
      <w:proofErr w:type="spellStart"/>
      <w:r>
        <w:rPr>
          <w:rFonts w:ascii="JetBrains Mono" w:hAnsi="JetBrains Mono"/>
          <w:color w:val="CC7832"/>
          <w:shd w:val="clear" w:color="auto" w:fill="232525"/>
          <w:lang w:val="en-US"/>
        </w:rPr>
        <w:t>php</w:t>
      </w:r>
      <w:proofErr w:type="spellEnd"/>
      <w:r>
        <w:rPr>
          <w:rFonts w:ascii="JetBrains Mono" w:hAnsi="JetBrains Mono"/>
          <w:color w:val="CC7832"/>
          <w:shd w:val="clear" w:color="auto" w:fill="232525"/>
          <w:lang w:val="en-US"/>
        </w:rPr>
        <w:br/>
      </w:r>
      <w:bookmarkStart w:id="0" w:name="_GoBack"/>
      <w:bookmarkEnd w:id="0"/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namespace 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app\models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use 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app\core\</w:t>
      </w:r>
      <w:proofErr w:type="spellStart"/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BaseActiveRecord</w:t>
      </w:r>
      <w:proofErr w:type="spellEnd"/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use 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app\core\Model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class </w:t>
      </w:r>
      <w:proofErr w:type="spellStart"/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CommentsModel</w:t>
      </w:r>
      <w:proofErr w:type="spellEnd"/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 xml:space="preserve"> 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 xml:space="preserve">extends </w:t>
      </w:r>
      <w:proofErr w:type="spellStart"/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BaseActiveRecord</w:t>
      </w:r>
      <w:proofErr w:type="spellEnd"/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br/>
        <w:t>{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br/>
        <w:t xml:space="preserve">    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 xml:space="preserve">protected static </w:t>
      </w:r>
      <w:r w:rsidRPr="001F6E4E">
        <w:rPr>
          <w:rFonts w:ascii="JetBrains Mono" w:hAnsi="JetBrains Mono"/>
          <w:i/>
          <w:iCs/>
          <w:color w:val="9876AA"/>
          <w:shd w:val="clear" w:color="auto" w:fill="232525"/>
          <w:lang w:val="en-US"/>
        </w:rPr>
        <w:t>$</w:t>
      </w:r>
      <w:proofErr w:type="spellStart"/>
      <w:r w:rsidRPr="001F6E4E">
        <w:rPr>
          <w:rFonts w:ascii="JetBrains Mono" w:hAnsi="JetBrains Mono"/>
          <w:i/>
          <w:iCs/>
          <w:color w:val="9876AA"/>
          <w:shd w:val="clear" w:color="auto" w:fill="232525"/>
          <w:lang w:val="en-US"/>
        </w:rPr>
        <w:t>tablename</w:t>
      </w:r>
      <w:proofErr w:type="spellEnd"/>
      <w:r w:rsidRPr="001F6E4E">
        <w:rPr>
          <w:rFonts w:ascii="JetBrains Mono" w:hAnsi="JetBrains Mono"/>
          <w:i/>
          <w:iCs/>
          <w:color w:val="9876AA"/>
          <w:shd w:val="clear" w:color="auto" w:fill="232525"/>
          <w:lang w:val="en-US"/>
        </w:rPr>
        <w:t xml:space="preserve"> 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r w:rsidRPr="001F6E4E">
        <w:rPr>
          <w:rFonts w:ascii="JetBrains Mono" w:hAnsi="JetBrains Mono"/>
          <w:color w:val="6A8759"/>
          <w:shd w:val="clear" w:color="auto" w:fill="232525"/>
          <w:lang w:val="en-US"/>
        </w:rPr>
        <w:t>'comments'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    public </w:t>
      </w:r>
      <w:r w:rsidRPr="001F6E4E">
        <w:rPr>
          <w:rFonts w:ascii="JetBrains Mono" w:hAnsi="JetBrains Mono"/>
          <w:color w:val="9876AA"/>
          <w:shd w:val="clear" w:color="auto" w:fill="232525"/>
          <w:lang w:val="en-US"/>
        </w:rPr>
        <w:t>$id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    public </w:t>
      </w:r>
      <w:r w:rsidRPr="001F6E4E">
        <w:rPr>
          <w:rFonts w:ascii="JetBrains Mono" w:hAnsi="JetBrains Mono"/>
          <w:color w:val="9876AA"/>
          <w:shd w:val="clear" w:color="auto" w:fill="232525"/>
          <w:lang w:val="en-US"/>
        </w:rPr>
        <w:t>$</w:t>
      </w:r>
      <w:proofErr w:type="spellStart"/>
      <w:r w:rsidRPr="001F6E4E">
        <w:rPr>
          <w:rFonts w:ascii="JetBrains Mono" w:hAnsi="JetBrains Mono"/>
          <w:color w:val="9876AA"/>
          <w:shd w:val="clear" w:color="auto" w:fill="232525"/>
          <w:lang w:val="en-US"/>
        </w:rPr>
        <w:t>comment_text</w:t>
      </w:r>
      <w:proofErr w:type="spellEnd"/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    public </w:t>
      </w:r>
      <w:r w:rsidRPr="001F6E4E">
        <w:rPr>
          <w:rFonts w:ascii="JetBrains Mono" w:hAnsi="JetBrains Mono"/>
          <w:color w:val="9876AA"/>
          <w:shd w:val="clear" w:color="auto" w:fill="232525"/>
          <w:lang w:val="en-US"/>
        </w:rPr>
        <w:t>$</w:t>
      </w:r>
      <w:proofErr w:type="spellStart"/>
      <w:r w:rsidRPr="001F6E4E">
        <w:rPr>
          <w:rFonts w:ascii="JetBrains Mono" w:hAnsi="JetBrains Mono"/>
          <w:color w:val="9876AA"/>
          <w:shd w:val="clear" w:color="auto" w:fill="232525"/>
          <w:lang w:val="en-US"/>
        </w:rPr>
        <w:t>blog_id</w:t>
      </w:r>
      <w:proofErr w:type="spellEnd"/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    public function </w:t>
      </w:r>
      <w:r w:rsidRPr="001F6E4E">
        <w:rPr>
          <w:rFonts w:ascii="JetBrains Mono" w:hAnsi="JetBrains Mono"/>
          <w:color w:val="FFC66D"/>
          <w:shd w:val="clear" w:color="auto" w:fill="232525"/>
          <w:lang w:val="en-US"/>
        </w:rPr>
        <w:t>__construct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()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br/>
        <w:t xml:space="preserve">    {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br/>
        <w:t xml:space="preserve">        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>parent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::</w:t>
      </w:r>
      <w:r w:rsidRPr="001F6E4E">
        <w:rPr>
          <w:rFonts w:ascii="JetBrains Mono" w:hAnsi="JetBrains Mono"/>
          <w:i/>
          <w:iCs/>
          <w:color w:val="FFC66D"/>
          <w:shd w:val="clear" w:color="auto" w:fill="232525"/>
          <w:lang w:val="en-US"/>
        </w:rPr>
        <w:t>__construct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()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F6E4E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    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t>}</w:t>
      </w:r>
      <w:r w:rsidRPr="001F6E4E">
        <w:rPr>
          <w:rFonts w:ascii="JetBrains Mono" w:hAnsi="JetBrains Mono"/>
          <w:color w:val="A9B7C6"/>
          <w:shd w:val="clear" w:color="auto" w:fill="232525"/>
          <w:lang w:val="en-US"/>
        </w:rPr>
        <w:br/>
        <w:t>}</w:t>
      </w:r>
    </w:p>
    <w:p w:rsidR="001F6E4E" w:rsidRPr="001F6E4E" w:rsidRDefault="001F6E4E" w:rsidP="00FD4471">
      <w:pPr>
        <w:ind w:firstLine="0"/>
        <w:rPr>
          <w:lang w:val="en-US"/>
        </w:rPr>
      </w:pPr>
    </w:p>
    <w:sectPr w:rsidR="001F6E4E" w:rsidRPr="001F6E4E" w:rsidSect="007628D7">
      <w:headerReference w:type="default" r:id="rId17"/>
      <w:pgSz w:w="11906" w:h="16838"/>
      <w:pgMar w:top="851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4E8" w:rsidRDefault="00B904E8">
      <w:pPr>
        <w:spacing w:line="240" w:lineRule="auto"/>
      </w:pPr>
      <w:r>
        <w:separator/>
      </w:r>
    </w:p>
  </w:endnote>
  <w:endnote w:type="continuationSeparator" w:id="0">
    <w:p w:rsidR="00B904E8" w:rsidRDefault="00B904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4E8" w:rsidRDefault="00B904E8">
      <w:pPr>
        <w:spacing w:line="240" w:lineRule="auto"/>
      </w:pPr>
      <w:r>
        <w:separator/>
      </w:r>
    </w:p>
  </w:footnote>
  <w:footnote w:type="continuationSeparator" w:id="0">
    <w:p w:rsidR="00B904E8" w:rsidRDefault="00B904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849750"/>
      <w:docPartObj>
        <w:docPartGallery w:val="Page Numbers (Top of Page)"/>
        <w:docPartUnique/>
      </w:docPartObj>
    </w:sdtPr>
    <w:sdtEndPr/>
    <w:sdtContent>
      <w:p w:rsidR="00AF55FC" w:rsidRDefault="00AF55FC" w:rsidP="00E36B87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E4E">
          <w:rPr>
            <w:noProof/>
          </w:rPr>
          <w:t>8</w:t>
        </w:r>
        <w:r>
          <w:fldChar w:fldCharType="end"/>
        </w:r>
      </w:p>
    </w:sdtContent>
  </w:sdt>
  <w:p w:rsidR="00AF55FC" w:rsidRDefault="00AF55F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A03C4"/>
    <w:multiLevelType w:val="hybridMultilevel"/>
    <w:tmpl w:val="69DEF34E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3330C"/>
    <w:multiLevelType w:val="hybridMultilevel"/>
    <w:tmpl w:val="80AEF5F8"/>
    <w:lvl w:ilvl="0" w:tplc="BDFAB01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5A07D8"/>
    <w:multiLevelType w:val="hybridMultilevel"/>
    <w:tmpl w:val="15D04486"/>
    <w:lvl w:ilvl="0" w:tplc="BDFAB01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96B56A3"/>
    <w:multiLevelType w:val="multilevel"/>
    <w:tmpl w:val="D062FA42"/>
    <w:lvl w:ilvl="0">
      <w:start w:val="4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7"/>
  </w:num>
  <w:num w:numId="5">
    <w:abstractNumId w:val="2"/>
  </w:num>
  <w:num w:numId="6">
    <w:abstractNumId w:val="7"/>
    <w:lvlOverride w:ilvl="0">
      <w:startOverride w:val="1"/>
    </w:lvlOverride>
  </w:num>
  <w:num w:numId="7">
    <w:abstractNumId w:val="8"/>
  </w:num>
  <w:num w:numId="8">
    <w:abstractNumId w:val="0"/>
  </w:num>
  <w:num w:numId="9">
    <w:abstractNumId w:val="9"/>
  </w:num>
  <w:num w:numId="10">
    <w:abstractNumId w:val="1"/>
  </w:num>
  <w:num w:numId="11">
    <w:abstractNumId w:val="3"/>
  </w:num>
  <w:num w:numId="12">
    <w:abstractNumId w:val="6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attachedTemplate r:id="rId1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9D7"/>
    <w:rsid w:val="00005096"/>
    <w:rsid w:val="0000734D"/>
    <w:rsid w:val="000125AF"/>
    <w:rsid w:val="0001479E"/>
    <w:rsid w:val="00016E5B"/>
    <w:rsid w:val="0002382B"/>
    <w:rsid w:val="00025A49"/>
    <w:rsid w:val="00031798"/>
    <w:rsid w:val="000373C2"/>
    <w:rsid w:val="000418D7"/>
    <w:rsid w:val="000442D8"/>
    <w:rsid w:val="00045C30"/>
    <w:rsid w:val="00046BEC"/>
    <w:rsid w:val="00056189"/>
    <w:rsid w:val="000761D7"/>
    <w:rsid w:val="00097F01"/>
    <w:rsid w:val="000A68AD"/>
    <w:rsid w:val="000B2951"/>
    <w:rsid w:val="000B4A87"/>
    <w:rsid w:val="000B4DC6"/>
    <w:rsid w:val="000C70EC"/>
    <w:rsid w:val="000C7946"/>
    <w:rsid w:val="000E158E"/>
    <w:rsid w:val="000E4442"/>
    <w:rsid w:val="000E4EDE"/>
    <w:rsid w:val="000F5B20"/>
    <w:rsid w:val="000F6573"/>
    <w:rsid w:val="000F76F9"/>
    <w:rsid w:val="0010050B"/>
    <w:rsid w:val="0010444C"/>
    <w:rsid w:val="00106460"/>
    <w:rsid w:val="00126205"/>
    <w:rsid w:val="00126F4E"/>
    <w:rsid w:val="00137D8B"/>
    <w:rsid w:val="00144815"/>
    <w:rsid w:val="00153896"/>
    <w:rsid w:val="00154FE8"/>
    <w:rsid w:val="00170584"/>
    <w:rsid w:val="00180D32"/>
    <w:rsid w:val="00187DAB"/>
    <w:rsid w:val="00195511"/>
    <w:rsid w:val="001A23EC"/>
    <w:rsid w:val="001C076F"/>
    <w:rsid w:val="001C254E"/>
    <w:rsid w:val="001D4C49"/>
    <w:rsid w:val="001D6807"/>
    <w:rsid w:val="001E0C47"/>
    <w:rsid w:val="001F17C2"/>
    <w:rsid w:val="001F6E4E"/>
    <w:rsid w:val="0020155A"/>
    <w:rsid w:val="002023F4"/>
    <w:rsid w:val="0020260E"/>
    <w:rsid w:val="00203D2B"/>
    <w:rsid w:val="00207561"/>
    <w:rsid w:val="00215931"/>
    <w:rsid w:val="0022376E"/>
    <w:rsid w:val="00223B37"/>
    <w:rsid w:val="0022793B"/>
    <w:rsid w:val="00230D52"/>
    <w:rsid w:val="00231745"/>
    <w:rsid w:val="00235068"/>
    <w:rsid w:val="00235332"/>
    <w:rsid w:val="00245819"/>
    <w:rsid w:val="00251DEC"/>
    <w:rsid w:val="00254D44"/>
    <w:rsid w:val="0026662A"/>
    <w:rsid w:val="00277AE5"/>
    <w:rsid w:val="00291E3E"/>
    <w:rsid w:val="00294EB4"/>
    <w:rsid w:val="002A4583"/>
    <w:rsid w:val="002A46C3"/>
    <w:rsid w:val="002A56B7"/>
    <w:rsid w:val="002A63B5"/>
    <w:rsid w:val="002B04C6"/>
    <w:rsid w:val="002B0F6E"/>
    <w:rsid w:val="002B3CBE"/>
    <w:rsid w:val="002B4170"/>
    <w:rsid w:val="002B7B5E"/>
    <w:rsid w:val="002C2E43"/>
    <w:rsid w:val="002C4EEB"/>
    <w:rsid w:val="002D41EC"/>
    <w:rsid w:val="002E1D66"/>
    <w:rsid w:val="002E63F1"/>
    <w:rsid w:val="002E7B5F"/>
    <w:rsid w:val="002F7182"/>
    <w:rsid w:val="00302BEF"/>
    <w:rsid w:val="003106A0"/>
    <w:rsid w:val="00310A02"/>
    <w:rsid w:val="00316C8B"/>
    <w:rsid w:val="00320C3C"/>
    <w:rsid w:val="00320D35"/>
    <w:rsid w:val="003258CA"/>
    <w:rsid w:val="00326884"/>
    <w:rsid w:val="00343655"/>
    <w:rsid w:val="00372100"/>
    <w:rsid w:val="00383D7A"/>
    <w:rsid w:val="003873AF"/>
    <w:rsid w:val="003920F4"/>
    <w:rsid w:val="003A7FEC"/>
    <w:rsid w:val="003C42CF"/>
    <w:rsid w:val="003E108C"/>
    <w:rsid w:val="003E2CA9"/>
    <w:rsid w:val="003E53E5"/>
    <w:rsid w:val="003F1D0A"/>
    <w:rsid w:val="003F25CA"/>
    <w:rsid w:val="003F6C2A"/>
    <w:rsid w:val="004009B5"/>
    <w:rsid w:val="004078D6"/>
    <w:rsid w:val="00407BDA"/>
    <w:rsid w:val="00410222"/>
    <w:rsid w:val="00411545"/>
    <w:rsid w:val="00411AD2"/>
    <w:rsid w:val="0042057A"/>
    <w:rsid w:val="004214D3"/>
    <w:rsid w:val="00430360"/>
    <w:rsid w:val="00455C4D"/>
    <w:rsid w:val="00456515"/>
    <w:rsid w:val="004566E5"/>
    <w:rsid w:val="0045708B"/>
    <w:rsid w:val="00460D4A"/>
    <w:rsid w:val="00461D15"/>
    <w:rsid w:val="00462EAA"/>
    <w:rsid w:val="00485F72"/>
    <w:rsid w:val="00492259"/>
    <w:rsid w:val="004A1CA5"/>
    <w:rsid w:val="004B7B16"/>
    <w:rsid w:val="004D191B"/>
    <w:rsid w:val="004D206F"/>
    <w:rsid w:val="004D65CE"/>
    <w:rsid w:val="004D7F36"/>
    <w:rsid w:val="004E3701"/>
    <w:rsid w:val="004E4F9C"/>
    <w:rsid w:val="004E5A08"/>
    <w:rsid w:val="004E687E"/>
    <w:rsid w:val="004E6C81"/>
    <w:rsid w:val="004E7D37"/>
    <w:rsid w:val="004F114C"/>
    <w:rsid w:val="004F4F1B"/>
    <w:rsid w:val="00505C78"/>
    <w:rsid w:val="00520680"/>
    <w:rsid w:val="00526AD1"/>
    <w:rsid w:val="00530663"/>
    <w:rsid w:val="005360B0"/>
    <w:rsid w:val="005462B3"/>
    <w:rsid w:val="0056060D"/>
    <w:rsid w:val="005652D4"/>
    <w:rsid w:val="00572EAD"/>
    <w:rsid w:val="00574508"/>
    <w:rsid w:val="0057734E"/>
    <w:rsid w:val="00592002"/>
    <w:rsid w:val="005976E1"/>
    <w:rsid w:val="005A105A"/>
    <w:rsid w:val="005A6998"/>
    <w:rsid w:val="005B5122"/>
    <w:rsid w:val="005C07F4"/>
    <w:rsid w:val="005C6235"/>
    <w:rsid w:val="005C7208"/>
    <w:rsid w:val="005D1380"/>
    <w:rsid w:val="005D5879"/>
    <w:rsid w:val="005D7C2D"/>
    <w:rsid w:val="005E2BBF"/>
    <w:rsid w:val="005E4BDF"/>
    <w:rsid w:val="005F0B3D"/>
    <w:rsid w:val="005F38EF"/>
    <w:rsid w:val="00600BAF"/>
    <w:rsid w:val="00605169"/>
    <w:rsid w:val="00607286"/>
    <w:rsid w:val="00614D02"/>
    <w:rsid w:val="00616732"/>
    <w:rsid w:val="0062276C"/>
    <w:rsid w:val="0063049C"/>
    <w:rsid w:val="0063786E"/>
    <w:rsid w:val="00641F7D"/>
    <w:rsid w:val="006533D1"/>
    <w:rsid w:val="00660D6B"/>
    <w:rsid w:val="00671A63"/>
    <w:rsid w:val="00694957"/>
    <w:rsid w:val="00694FAE"/>
    <w:rsid w:val="00697A06"/>
    <w:rsid w:val="006A47AC"/>
    <w:rsid w:val="006A6BF9"/>
    <w:rsid w:val="006B0139"/>
    <w:rsid w:val="006B4242"/>
    <w:rsid w:val="006C1451"/>
    <w:rsid w:val="006C7C06"/>
    <w:rsid w:val="006C7C0F"/>
    <w:rsid w:val="006E1803"/>
    <w:rsid w:val="006E1D0E"/>
    <w:rsid w:val="006F1BDC"/>
    <w:rsid w:val="00717CDB"/>
    <w:rsid w:val="00726EFF"/>
    <w:rsid w:val="0072750F"/>
    <w:rsid w:val="00727B14"/>
    <w:rsid w:val="00733A18"/>
    <w:rsid w:val="00734C25"/>
    <w:rsid w:val="00735187"/>
    <w:rsid w:val="00736A53"/>
    <w:rsid w:val="007456D4"/>
    <w:rsid w:val="00746DC5"/>
    <w:rsid w:val="00750109"/>
    <w:rsid w:val="00751251"/>
    <w:rsid w:val="007539D7"/>
    <w:rsid w:val="0076042E"/>
    <w:rsid w:val="007611E0"/>
    <w:rsid w:val="007628D7"/>
    <w:rsid w:val="00764344"/>
    <w:rsid w:val="00773562"/>
    <w:rsid w:val="00782E2A"/>
    <w:rsid w:val="00785C78"/>
    <w:rsid w:val="007969D9"/>
    <w:rsid w:val="007A0E80"/>
    <w:rsid w:val="007A0FE9"/>
    <w:rsid w:val="007A18BF"/>
    <w:rsid w:val="007A69A5"/>
    <w:rsid w:val="007B391A"/>
    <w:rsid w:val="007C14B7"/>
    <w:rsid w:val="007C7304"/>
    <w:rsid w:val="007D7752"/>
    <w:rsid w:val="007E1732"/>
    <w:rsid w:val="007E1C8B"/>
    <w:rsid w:val="007E1CAF"/>
    <w:rsid w:val="007E4F65"/>
    <w:rsid w:val="007E7669"/>
    <w:rsid w:val="007F08F0"/>
    <w:rsid w:val="007F52FC"/>
    <w:rsid w:val="008069BA"/>
    <w:rsid w:val="00807CF1"/>
    <w:rsid w:val="008170FF"/>
    <w:rsid w:val="0082077B"/>
    <w:rsid w:val="008227A6"/>
    <w:rsid w:val="0082770B"/>
    <w:rsid w:val="00830B96"/>
    <w:rsid w:val="00832E83"/>
    <w:rsid w:val="00836A20"/>
    <w:rsid w:val="00842B3F"/>
    <w:rsid w:val="00843976"/>
    <w:rsid w:val="008446BC"/>
    <w:rsid w:val="008505D5"/>
    <w:rsid w:val="00850D5B"/>
    <w:rsid w:val="008623C2"/>
    <w:rsid w:val="00872340"/>
    <w:rsid w:val="008757DC"/>
    <w:rsid w:val="0088170E"/>
    <w:rsid w:val="00883916"/>
    <w:rsid w:val="008876A2"/>
    <w:rsid w:val="008A093B"/>
    <w:rsid w:val="008B08C1"/>
    <w:rsid w:val="008B379D"/>
    <w:rsid w:val="008D2114"/>
    <w:rsid w:val="008D275C"/>
    <w:rsid w:val="008D3BA0"/>
    <w:rsid w:val="008D3C23"/>
    <w:rsid w:val="008D55A1"/>
    <w:rsid w:val="008D771C"/>
    <w:rsid w:val="008F4305"/>
    <w:rsid w:val="008F63E2"/>
    <w:rsid w:val="0090624F"/>
    <w:rsid w:val="009066FC"/>
    <w:rsid w:val="009149F4"/>
    <w:rsid w:val="009430D5"/>
    <w:rsid w:val="00953D77"/>
    <w:rsid w:val="00955855"/>
    <w:rsid w:val="00961B8F"/>
    <w:rsid w:val="009669D3"/>
    <w:rsid w:val="009763C9"/>
    <w:rsid w:val="009830B8"/>
    <w:rsid w:val="00985EAD"/>
    <w:rsid w:val="00986221"/>
    <w:rsid w:val="0099078C"/>
    <w:rsid w:val="0099181A"/>
    <w:rsid w:val="0099284C"/>
    <w:rsid w:val="00994E0F"/>
    <w:rsid w:val="009A0625"/>
    <w:rsid w:val="009A2660"/>
    <w:rsid w:val="009B1ECE"/>
    <w:rsid w:val="009B7022"/>
    <w:rsid w:val="009C1E80"/>
    <w:rsid w:val="009E125D"/>
    <w:rsid w:val="009E2376"/>
    <w:rsid w:val="009E4572"/>
    <w:rsid w:val="009F3CAB"/>
    <w:rsid w:val="00A0497C"/>
    <w:rsid w:val="00A06F75"/>
    <w:rsid w:val="00A15423"/>
    <w:rsid w:val="00A17A0B"/>
    <w:rsid w:val="00A25771"/>
    <w:rsid w:val="00A36973"/>
    <w:rsid w:val="00A471A4"/>
    <w:rsid w:val="00A50424"/>
    <w:rsid w:val="00A6225E"/>
    <w:rsid w:val="00A66B39"/>
    <w:rsid w:val="00A731E2"/>
    <w:rsid w:val="00A74502"/>
    <w:rsid w:val="00A87C79"/>
    <w:rsid w:val="00A92281"/>
    <w:rsid w:val="00AA7C67"/>
    <w:rsid w:val="00AB6815"/>
    <w:rsid w:val="00AC211B"/>
    <w:rsid w:val="00AC5CC7"/>
    <w:rsid w:val="00AC69FA"/>
    <w:rsid w:val="00AC7022"/>
    <w:rsid w:val="00AD491B"/>
    <w:rsid w:val="00AD51E7"/>
    <w:rsid w:val="00AF55FC"/>
    <w:rsid w:val="00B0777A"/>
    <w:rsid w:val="00B112C6"/>
    <w:rsid w:val="00B14CE5"/>
    <w:rsid w:val="00B20174"/>
    <w:rsid w:val="00B21DB9"/>
    <w:rsid w:val="00B233F4"/>
    <w:rsid w:val="00B24676"/>
    <w:rsid w:val="00B638EB"/>
    <w:rsid w:val="00B661DD"/>
    <w:rsid w:val="00B704D1"/>
    <w:rsid w:val="00B70C62"/>
    <w:rsid w:val="00B73F11"/>
    <w:rsid w:val="00B76BD7"/>
    <w:rsid w:val="00B85166"/>
    <w:rsid w:val="00B904E8"/>
    <w:rsid w:val="00B938AA"/>
    <w:rsid w:val="00B93C91"/>
    <w:rsid w:val="00BA5186"/>
    <w:rsid w:val="00BA6C82"/>
    <w:rsid w:val="00BB43B8"/>
    <w:rsid w:val="00BC1F74"/>
    <w:rsid w:val="00BD1344"/>
    <w:rsid w:val="00BD7C3B"/>
    <w:rsid w:val="00BF0177"/>
    <w:rsid w:val="00BF1E8D"/>
    <w:rsid w:val="00BF27EB"/>
    <w:rsid w:val="00C00A3E"/>
    <w:rsid w:val="00C061A0"/>
    <w:rsid w:val="00C1159F"/>
    <w:rsid w:val="00C20441"/>
    <w:rsid w:val="00C20E35"/>
    <w:rsid w:val="00C23E68"/>
    <w:rsid w:val="00C269BA"/>
    <w:rsid w:val="00C31B0B"/>
    <w:rsid w:val="00C335D8"/>
    <w:rsid w:val="00C47A9A"/>
    <w:rsid w:val="00C611F8"/>
    <w:rsid w:val="00C62D36"/>
    <w:rsid w:val="00C62D40"/>
    <w:rsid w:val="00C63375"/>
    <w:rsid w:val="00C677E2"/>
    <w:rsid w:val="00C7049A"/>
    <w:rsid w:val="00C73427"/>
    <w:rsid w:val="00C754EF"/>
    <w:rsid w:val="00C77C70"/>
    <w:rsid w:val="00C858B4"/>
    <w:rsid w:val="00CA178A"/>
    <w:rsid w:val="00CA222A"/>
    <w:rsid w:val="00CB5A39"/>
    <w:rsid w:val="00CB7CC7"/>
    <w:rsid w:val="00CC6120"/>
    <w:rsid w:val="00CD6F1E"/>
    <w:rsid w:val="00CD730F"/>
    <w:rsid w:val="00CD7884"/>
    <w:rsid w:val="00CF0E0F"/>
    <w:rsid w:val="00CF5693"/>
    <w:rsid w:val="00D004AF"/>
    <w:rsid w:val="00D01801"/>
    <w:rsid w:val="00D248BB"/>
    <w:rsid w:val="00D309CD"/>
    <w:rsid w:val="00D3650B"/>
    <w:rsid w:val="00D36D2F"/>
    <w:rsid w:val="00D40263"/>
    <w:rsid w:val="00D42528"/>
    <w:rsid w:val="00D50568"/>
    <w:rsid w:val="00D527EC"/>
    <w:rsid w:val="00D76F2F"/>
    <w:rsid w:val="00D776F4"/>
    <w:rsid w:val="00D91205"/>
    <w:rsid w:val="00D9613A"/>
    <w:rsid w:val="00D97CC1"/>
    <w:rsid w:val="00DA297F"/>
    <w:rsid w:val="00DA5F03"/>
    <w:rsid w:val="00DB1D08"/>
    <w:rsid w:val="00DB3D18"/>
    <w:rsid w:val="00DB60DE"/>
    <w:rsid w:val="00DD246B"/>
    <w:rsid w:val="00DE5974"/>
    <w:rsid w:val="00DF2B09"/>
    <w:rsid w:val="00E00BFF"/>
    <w:rsid w:val="00E0494C"/>
    <w:rsid w:val="00E07143"/>
    <w:rsid w:val="00E15728"/>
    <w:rsid w:val="00E252BA"/>
    <w:rsid w:val="00E3627E"/>
    <w:rsid w:val="00E36B87"/>
    <w:rsid w:val="00E44AC1"/>
    <w:rsid w:val="00E5084D"/>
    <w:rsid w:val="00E91BD1"/>
    <w:rsid w:val="00E93970"/>
    <w:rsid w:val="00E97E08"/>
    <w:rsid w:val="00EA12CA"/>
    <w:rsid w:val="00EA37C5"/>
    <w:rsid w:val="00EA5634"/>
    <w:rsid w:val="00EA6316"/>
    <w:rsid w:val="00EA7239"/>
    <w:rsid w:val="00EB1B04"/>
    <w:rsid w:val="00EB6075"/>
    <w:rsid w:val="00EC2496"/>
    <w:rsid w:val="00ED238F"/>
    <w:rsid w:val="00EE06C2"/>
    <w:rsid w:val="00EF01F8"/>
    <w:rsid w:val="00EF7559"/>
    <w:rsid w:val="00F13D80"/>
    <w:rsid w:val="00F201E4"/>
    <w:rsid w:val="00F2089C"/>
    <w:rsid w:val="00F26365"/>
    <w:rsid w:val="00F26CB7"/>
    <w:rsid w:val="00F40A8D"/>
    <w:rsid w:val="00F42715"/>
    <w:rsid w:val="00F42E85"/>
    <w:rsid w:val="00F44BC3"/>
    <w:rsid w:val="00F450C3"/>
    <w:rsid w:val="00F711A5"/>
    <w:rsid w:val="00F83047"/>
    <w:rsid w:val="00F83159"/>
    <w:rsid w:val="00F836AB"/>
    <w:rsid w:val="00F860B9"/>
    <w:rsid w:val="00F92763"/>
    <w:rsid w:val="00FA05D3"/>
    <w:rsid w:val="00FA73F5"/>
    <w:rsid w:val="00FB1E18"/>
    <w:rsid w:val="00FB35B7"/>
    <w:rsid w:val="00FB4599"/>
    <w:rsid w:val="00FD3B8D"/>
    <w:rsid w:val="00FD4471"/>
    <w:rsid w:val="00FE0711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91A776"/>
  <w15:chartTrackingRefBased/>
  <w15:docId w15:val="{2A967275-76B9-4C5E-A6EB-8AAD77EAC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F6E4E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0050B"/>
    <w:pPr>
      <w:keepNext/>
      <w:keepLines/>
      <w:numPr>
        <w:numId w:val="7"/>
      </w:numPr>
      <w:spacing w:after="240" w:line="240" w:lineRule="auto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E125D"/>
    <w:pPr>
      <w:keepNext/>
      <w:keepLines/>
      <w:numPr>
        <w:ilvl w:val="1"/>
        <w:numId w:val="7"/>
      </w:numPr>
      <w:spacing w:before="100" w:beforeAutospacing="1" w:after="240" w:line="24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B4170"/>
    <w:pPr>
      <w:keepNext/>
      <w:keepLines/>
      <w:numPr>
        <w:ilvl w:val="2"/>
        <w:numId w:val="7"/>
      </w:numPr>
      <w:spacing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10050B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90624F"/>
    <w:pPr>
      <w:spacing w:after="0" w:line="240" w:lineRule="auto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aliases w:val="Код Знак"/>
    <w:basedOn w:val="a1"/>
    <w:link w:val="a7"/>
    <w:uiPriority w:val="1"/>
    <w:rsid w:val="0090624F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9E125D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rsid w:val="002B4170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  <w:style w:type="character" w:styleId="af3">
    <w:name w:val="FollowedHyperlink"/>
    <w:basedOn w:val="a1"/>
    <w:uiPriority w:val="99"/>
    <w:semiHidden/>
    <w:unhideWhenUsed/>
    <w:rsid w:val="00235332"/>
    <w:rPr>
      <w:color w:val="954F72" w:themeColor="followedHyperlink"/>
      <w:u w:val="single"/>
    </w:rPr>
  </w:style>
  <w:style w:type="paragraph" w:styleId="af4">
    <w:name w:val="footer"/>
    <w:basedOn w:val="a0"/>
    <w:link w:val="af5"/>
    <w:uiPriority w:val="99"/>
    <w:unhideWhenUsed/>
    <w:rsid w:val="009B7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9B7022"/>
    <w:rPr>
      <w:rFonts w:ascii="Times New Roman" w:hAnsi="Times New Roman"/>
      <w:sz w:val="28"/>
    </w:rPr>
  </w:style>
  <w:style w:type="paragraph" w:styleId="HTML">
    <w:name w:val="HTML Preformatted"/>
    <w:basedOn w:val="a0"/>
    <w:link w:val="HTML0"/>
    <w:uiPriority w:val="99"/>
    <w:unhideWhenUsed/>
    <w:rsid w:val="00AC2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AC211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0"/>
    <w:rsid w:val="00FD447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University\&#1064;&#1072;&#1073;&#1083;&#1086;&#1085;%20&#1087;&#1086;%20&#1043;&#1054;&#1057;&#1058;&#1072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1164E-0D08-4E98-A31E-1CC0043D6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по ГОСТам.dotx</Template>
  <TotalTime>579</TotalTime>
  <Pages>1</Pages>
  <Words>2018</Words>
  <Characters>11505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68</cp:revision>
  <cp:lastPrinted>2019-12-09T10:24:00Z</cp:lastPrinted>
  <dcterms:created xsi:type="dcterms:W3CDTF">2021-03-19T07:58:00Z</dcterms:created>
  <dcterms:modified xsi:type="dcterms:W3CDTF">2021-04-28T21:41:00Z</dcterms:modified>
</cp:coreProperties>
</file>